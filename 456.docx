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rPr>
              <w:rFonts w:ascii="Algerian" w:hAnsi="Algerian"/>
            </w:rPr>
            <w:alias w:val="Post Title"/>
            <w:id w:val="89512082"/>
            <w:placeholder>
              <w:docPart w:val="89512082"/>
            </w:placeholder>
            <w:showingPlcHdr/>
            <w:dataBinding w:xpath="/ns0:BlogPostInfo/ns0:PostTitle" w:storeItemID="{5F329CAD-B019-4FA6-9FEF-74898909AD20}"/>
            <w:text/>
          </w:sdtPr>
          <w:sdtEndPr/>
          <w:sdtContent>
            <w:p w:rsidR="00705989" w:rsidRPr="006D492E" w:rsidRDefault="00340930">
              <w:pPr>
                <w:pStyle w:val="Publishwithline"/>
                <w:rPr>
                  <w:rFonts w:ascii="Algerian" w:hAnsi="Algerian"/>
                </w:rPr>
              </w:pPr>
              <w:r w:rsidRPr="00BF36AF">
                <w:rPr>
                  <w:rStyle w:val="PlaceholderText"/>
                </w:rPr>
                <w:t>[Enter Post Title Here]</w:t>
              </w:r>
            </w:p>
          </w:sdtContent>
        </w:sdt>
        <w:p w:rsidR="00705989" w:rsidRDefault="00705989">
          <w:pPr>
            <w:pStyle w:val="underline"/>
          </w:pPr>
        </w:p>
        <w:p w:rsidR="00705989" w:rsidRDefault="00746EC0">
          <w:pPr>
            <w:pStyle w:val="PadderBetweenControlandBody"/>
          </w:pPr>
        </w:p>
      </w:sdtContent>
    </w:sdt>
    <w:p w:rsidR="00705989" w:rsidRDefault="006D492E">
      <w:bookmarkStart w:id="0" w:name="_GoBack"/>
      <w:bookmarkEnd w:id="0"/>
      <w:r>
        <w:t>I need 300 thousand naira urgently to get this Samsung phone.</w:t>
      </w:r>
    </w:p>
    <w:p w:rsidR="006D492E" w:rsidRDefault="006D492E">
      <w:r>
        <w:t>I have between August, September and October to raise this money. God please I just need your help and favour and a little more time please let this phone work. Please Father.</w:t>
      </w:r>
    </w:p>
    <w:p w:rsidR="00B66A5C" w:rsidRDefault="00B66A5C">
      <w:r>
        <w:t xml:space="preserve">What do I have to do in the next three </w:t>
      </w:r>
      <w:proofErr w:type="gramStart"/>
      <w:r>
        <w:t>months;</w:t>
      </w:r>
      <w:proofErr w:type="gramEnd"/>
    </w:p>
    <w:p w:rsidR="00B66A5C" w:rsidRDefault="00B66A5C">
      <w:r>
        <w:t>August</w:t>
      </w:r>
    </w:p>
    <w:p w:rsidR="00B66A5C" w:rsidRDefault="00B66A5C">
      <w:r>
        <w:t xml:space="preserve">September </w:t>
      </w:r>
    </w:p>
    <w:p w:rsidR="00B66A5C" w:rsidRDefault="00B66A5C">
      <w:r>
        <w:t>October</w:t>
      </w:r>
    </w:p>
    <w:p w:rsidR="00B66A5C" w:rsidRDefault="00B66A5C" w:rsidP="00B66A5C">
      <w:pPr>
        <w:pStyle w:val="ListParagraph"/>
        <w:numPr>
          <w:ilvl w:val="0"/>
          <w:numId w:val="1"/>
        </w:numPr>
      </w:pPr>
      <w:r>
        <w:t>Become a frontend developer;</w:t>
      </w:r>
    </w:p>
    <w:p w:rsidR="00B66A5C" w:rsidRDefault="00B66A5C" w:rsidP="00B66A5C">
      <w:pPr>
        <w:pStyle w:val="ListParagraph"/>
      </w:pPr>
      <w:r>
        <w:t>W3school</w:t>
      </w:r>
    </w:p>
    <w:p w:rsidR="00B66A5C" w:rsidRDefault="00B66A5C" w:rsidP="00B66A5C">
      <w:pPr>
        <w:pStyle w:val="ListParagraph"/>
      </w:pPr>
      <w:r>
        <w:t>Roadmap.sh</w:t>
      </w:r>
    </w:p>
    <w:p w:rsidR="00B66A5C" w:rsidRDefault="00B66A5C" w:rsidP="00B66A5C">
      <w:pPr>
        <w:pStyle w:val="ListParagraph"/>
      </w:pPr>
      <w:proofErr w:type="spellStart"/>
      <w:r>
        <w:t>VScode</w:t>
      </w:r>
      <w:proofErr w:type="spellEnd"/>
    </w:p>
    <w:p w:rsidR="00B66A5C" w:rsidRDefault="00B66A5C" w:rsidP="00B66A5C">
      <w:pPr>
        <w:pStyle w:val="ListParagraph"/>
      </w:pPr>
      <w:r>
        <w:t>4 hours every day</w:t>
      </w:r>
    </w:p>
    <w:p w:rsidR="00B66A5C" w:rsidRDefault="00B66A5C" w:rsidP="00B66A5C">
      <w:pPr>
        <w:pStyle w:val="ListParagraph"/>
      </w:pPr>
    </w:p>
    <w:p w:rsidR="00B66A5C" w:rsidRDefault="00B66A5C" w:rsidP="00B66A5C">
      <w:pPr>
        <w:pStyle w:val="ListParagraph"/>
        <w:numPr>
          <w:ilvl w:val="0"/>
          <w:numId w:val="1"/>
        </w:numPr>
      </w:pPr>
      <w:r>
        <w:t>Increase my finance;</w:t>
      </w:r>
    </w:p>
    <w:p w:rsidR="00B66A5C" w:rsidRDefault="00B66A5C" w:rsidP="00B66A5C">
      <w:pPr>
        <w:pStyle w:val="ListParagraph"/>
      </w:pPr>
      <w:r>
        <w:t>Trading</w:t>
      </w:r>
    </w:p>
    <w:p w:rsidR="00B66A5C" w:rsidRDefault="00B66A5C" w:rsidP="00B66A5C">
      <w:pPr>
        <w:pStyle w:val="ListParagraph"/>
      </w:pPr>
      <w:r>
        <w:t>4 hours everyday</w:t>
      </w:r>
    </w:p>
    <w:p w:rsidR="00B66A5C" w:rsidRDefault="00B66A5C" w:rsidP="00B66A5C">
      <w:pPr>
        <w:pStyle w:val="ListParagraph"/>
      </w:pPr>
    </w:p>
    <w:p w:rsidR="00B66A5C" w:rsidRDefault="00B66A5C" w:rsidP="00B66A5C">
      <w:pPr>
        <w:pStyle w:val="ListParagraph"/>
        <w:numPr>
          <w:ilvl w:val="0"/>
          <w:numId w:val="1"/>
        </w:numPr>
      </w:pPr>
      <w:r>
        <w:t>Improve my academics;</w:t>
      </w:r>
    </w:p>
    <w:p w:rsidR="00B66A5C" w:rsidRDefault="00B66A5C" w:rsidP="00B66A5C">
      <w:pPr>
        <w:pStyle w:val="ListParagraph"/>
      </w:pPr>
      <w:r>
        <w:t xml:space="preserve">A in all my courses this semester </w:t>
      </w:r>
    </w:p>
    <w:p w:rsidR="00B66A5C" w:rsidRDefault="00B66A5C" w:rsidP="00B66A5C">
      <w:pPr>
        <w:pStyle w:val="ListParagraph"/>
      </w:pPr>
      <w:r>
        <w:t>6 hours study every day</w:t>
      </w:r>
    </w:p>
    <w:p w:rsidR="00B66A5C" w:rsidRDefault="00B66A5C" w:rsidP="00B66A5C">
      <w:pPr>
        <w:pStyle w:val="ListParagraph"/>
      </w:pPr>
      <w:r>
        <w:t>Library visits</w:t>
      </w:r>
    </w:p>
    <w:p w:rsidR="00B66A5C" w:rsidRDefault="00B66A5C" w:rsidP="00B66A5C">
      <w:pPr>
        <w:pStyle w:val="ListParagraph"/>
      </w:pPr>
      <w:r>
        <w:t>No too much sleep</w:t>
      </w:r>
    </w:p>
    <w:p w:rsidR="00B66A5C" w:rsidRDefault="00B66A5C" w:rsidP="00B66A5C">
      <w:pPr>
        <w:pStyle w:val="ListParagraph"/>
      </w:pPr>
      <w:r>
        <w:t>Attend all my classes</w:t>
      </w:r>
    </w:p>
    <w:p w:rsidR="00B66A5C" w:rsidRDefault="00B66A5C" w:rsidP="00B66A5C">
      <w:pPr>
        <w:pStyle w:val="ListParagraph"/>
      </w:pPr>
    </w:p>
    <w:p w:rsidR="00B66A5C" w:rsidRDefault="00B66A5C" w:rsidP="00B66A5C">
      <w:pPr>
        <w:pStyle w:val="ListParagraph"/>
        <w:numPr>
          <w:ilvl w:val="0"/>
          <w:numId w:val="1"/>
        </w:numPr>
      </w:pPr>
      <w:r>
        <w:t>Improve my relationship with my FATHER;</w:t>
      </w:r>
    </w:p>
    <w:p w:rsidR="00B66A5C" w:rsidRDefault="00B66A5C" w:rsidP="00B66A5C">
      <w:pPr>
        <w:pStyle w:val="ListParagraph"/>
      </w:pPr>
      <w:r>
        <w:t>Pray every morning and evening for at least 1 hour</w:t>
      </w:r>
    </w:p>
    <w:p w:rsidR="00B66A5C" w:rsidRDefault="00B66A5C" w:rsidP="00B66A5C">
      <w:pPr>
        <w:pStyle w:val="ListParagraph"/>
      </w:pPr>
      <w:r>
        <w:t>Study the bible every day</w:t>
      </w:r>
    </w:p>
    <w:p w:rsidR="00B66A5C" w:rsidRDefault="00B66A5C" w:rsidP="00B66A5C">
      <w:pPr>
        <w:pStyle w:val="ListParagraph"/>
      </w:pPr>
      <w:r>
        <w:t>Listen to a sermon every day</w:t>
      </w:r>
    </w:p>
    <w:p w:rsidR="00B66A5C" w:rsidRDefault="00B66A5C" w:rsidP="00B66A5C">
      <w:pPr>
        <w:pStyle w:val="ListParagraph"/>
      </w:pPr>
    </w:p>
    <w:p w:rsidR="00B66A5C" w:rsidRDefault="00B66A5C" w:rsidP="00B66A5C">
      <w:pPr>
        <w:pStyle w:val="ListParagraph"/>
        <w:numPr>
          <w:ilvl w:val="0"/>
          <w:numId w:val="1"/>
        </w:numPr>
      </w:pPr>
      <w:r>
        <w:t>Eat more clean and healthy</w:t>
      </w:r>
    </w:p>
    <w:p w:rsidR="00B66A5C" w:rsidRDefault="00B66A5C" w:rsidP="00B66A5C">
      <w:pPr>
        <w:pStyle w:val="ListParagraph"/>
      </w:pPr>
      <w:r>
        <w:t>Drink more water</w:t>
      </w:r>
    </w:p>
    <w:p w:rsidR="00B66A5C" w:rsidRDefault="00B66A5C" w:rsidP="00B66A5C">
      <w:pPr>
        <w:pStyle w:val="ListParagraph"/>
      </w:pPr>
    </w:p>
    <w:p w:rsidR="00B66A5C" w:rsidRDefault="00B66A5C" w:rsidP="00B66A5C">
      <w:pPr>
        <w:pStyle w:val="ListParagraph"/>
        <w:numPr>
          <w:ilvl w:val="0"/>
          <w:numId w:val="1"/>
        </w:numPr>
      </w:pPr>
      <w:r>
        <w:t>Skin and Hair care</w:t>
      </w:r>
    </w:p>
    <w:p w:rsidR="00B66A5C" w:rsidRDefault="00B66A5C" w:rsidP="00B66A5C">
      <w:pPr>
        <w:pStyle w:val="ListParagraph"/>
        <w:numPr>
          <w:ilvl w:val="0"/>
          <w:numId w:val="1"/>
        </w:numPr>
      </w:pPr>
      <w:r>
        <w:t>More clothes</w:t>
      </w:r>
    </w:p>
    <w:p w:rsidR="00B66A5C" w:rsidRDefault="00B66A5C" w:rsidP="00B66A5C">
      <w:pPr>
        <w:pStyle w:val="ListParagraph"/>
        <w:numPr>
          <w:ilvl w:val="0"/>
          <w:numId w:val="1"/>
        </w:numPr>
      </w:pPr>
      <w:r>
        <w:t xml:space="preserve">Exercise </w:t>
      </w:r>
    </w:p>
    <w:sectPr w:rsidR="00B66A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4442B"/>
    <w:multiLevelType w:val="hybridMultilevel"/>
    <w:tmpl w:val="87508F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2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Blog" w:val="1"/>
  </w:docVars>
  <w:rsids>
    <w:rsidRoot w:val="006D492E"/>
    <w:rsid w:val="001535CF"/>
    <w:rsid w:val="00340930"/>
    <w:rsid w:val="00383AF7"/>
    <w:rsid w:val="006D492E"/>
    <w:rsid w:val="00705989"/>
    <w:rsid w:val="00746EC0"/>
    <w:rsid w:val="00B6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CF5DD3-B8B1-4AF2-97F8-3440C344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GB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352F0-4620-43E7-AAEA-1B4721AA2E8C}"/>
      </w:docPartPr>
      <w:docPartBody>
        <w:p w:rsidR="00511333" w:rsidRDefault="00511333">
          <w:r w:rsidRPr="00BF36AF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9DF"/>
    <w:rsid w:val="00511333"/>
    <w:rsid w:val="005409DF"/>
    <w:rsid w:val="00B1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133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/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13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2025-08-07T23:10:00Z</dcterms:created>
  <dcterms:modified xsi:type="dcterms:W3CDTF">2025-08-18T15:52:00Z</dcterms:modified>
</cp:coreProperties>
</file>